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E6BB8" w14:textId="18616BC6" w:rsidR="00C6554A" w:rsidRPr="008B5277" w:rsidRDefault="009B572C" w:rsidP="00492DFA">
      <w:pPr>
        <w:pStyle w:val="Photo"/>
      </w:pPr>
      <w:bookmarkStart w:id="0" w:name="_Toc321147149"/>
      <w:bookmarkStart w:id="1" w:name="_Toc318188227"/>
      <w:bookmarkStart w:id="2" w:name="_Toc318188327"/>
      <w:bookmarkStart w:id="3" w:name="_Toc318189312"/>
      <w:bookmarkStart w:id="4" w:name="_Toc321147011"/>
      <w:r w:rsidRPr="009B572C">
        <w:rPr>
          <w:noProof/>
        </w:rPr>
        <w:drawing>
          <wp:inline distT="0" distB="0" distL="0" distR="0" wp14:anchorId="6C704299" wp14:editId="3B5157CA">
            <wp:extent cx="5486400" cy="3267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267075"/>
                    </a:xfrm>
                    <a:prstGeom prst="rect">
                      <a:avLst/>
                    </a:prstGeom>
                  </pic:spPr>
                </pic:pic>
              </a:graphicData>
            </a:graphic>
          </wp:inline>
        </w:drawing>
      </w:r>
    </w:p>
    <w:bookmarkEnd w:id="0"/>
    <w:bookmarkEnd w:id="1"/>
    <w:bookmarkEnd w:id="2"/>
    <w:bookmarkEnd w:id="3"/>
    <w:bookmarkEnd w:id="4"/>
    <w:p w14:paraId="69974756" w14:textId="034B55FA" w:rsidR="00C6554A" w:rsidRDefault="009B572C" w:rsidP="00492DFA">
      <w:pPr>
        <w:pStyle w:val="Title"/>
      </w:pPr>
      <w:r>
        <w:t>Comparison of Beaches</w:t>
      </w:r>
    </w:p>
    <w:p w14:paraId="6B9891BF" w14:textId="5E647B1F" w:rsidR="00C6554A" w:rsidRDefault="009B572C" w:rsidP="00492DFA">
      <w:pPr>
        <w:pStyle w:val="Subtitle"/>
      </w:pPr>
      <w:r>
        <w:t xml:space="preserve">Analysıs and clusterıng of beaches </w:t>
      </w:r>
    </w:p>
    <w:p w14:paraId="4FD42B67" w14:textId="3997A360" w:rsidR="009B572C" w:rsidRDefault="009B572C" w:rsidP="00492DFA">
      <w:pPr>
        <w:pStyle w:val="Subtitle"/>
      </w:pPr>
      <w:r>
        <w:t>usıng</w:t>
      </w:r>
    </w:p>
    <w:p w14:paraId="09636A0D" w14:textId="570D0C2C" w:rsidR="009B572C" w:rsidRPr="00D5413C" w:rsidRDefault="009B572C" w:rsidP="00492DFA">
      <w:pPr>
        <w:pStyle w:val="Subtitle"/>
      </w:pPr>
      <w:r>
        <w:t>data scıence tools and technıques</w:t>
      </w:r>
    </w:p>
    <w:p w14:paraId="571C2E9E" w14:textId="3C0AB00A" w:rsidR="00C6554A" w:rsidRDefault="009B572C" w:rsidP="00492DFA">
      <w:pPr>
        <w:pStyle w:val="ContactInfo"/>
      </w:pPr>
      <w:r>
        <w:t>GOKHAN EKICI</w:t>
      </w:r>
      <w:r w:rsidR="00C6554A">
        <w:t xml:space="preserve"> | </w:t>
      </w:r>
      <w:r>
        <w:t>IBM DATA SCIENCE CAPSTONE</w:t>
      </w:r>
      <w:r w:rsidR="00C6554A">
        <w:t xml:space="preserve"> |</w:t>
      </w:r>
      <w:r w:rsidR="00C6554A" w:rsidRPr="00D5413C">
        <w:t xml:space="preserve"> </w:t>
      </w:r>
      <w:r>
        <w:t>06/07/2020</w:t>
      </w:r>
      <w:r w:rsidR="00C6554A">
        <w:br w:type="page"/>
      </w:r>
    </w:p>
    <w:p w14:paraId="6F354254" w14:textId="74839823" w:rsidR="00C6554A" w:rsidRDefault="00795A3F" w:rsidP="00492DFA">
      <w:pPr>
        <w:pStyle w:val="Heading1"/>
        <w:numPr>
          <w:ilvl w:val="0"/>
          <w:numId w:val="18"/>
        </w:numPr>
        <w:ind w:left="0"/>
      </w:pPr>
      <w:r>
        <w:lastRenderedPageBreak/>
        <w:t xml:space="preserve">Definition of </w:t>
      </w:r>
      <w:r w:rsidR="006C3145">
        <w:t xml:space="preserve">The </w:t>
      </w:r>
      <w:r>
        <w:t>Problem</w:t>
      </w:r>
    </w:p>
    <w:p w14:paraId="4BE9B32B" w14:textId="4C8022E3" w:rsidR="00795A3F" w:rsidRDefault="00795A3F" w:rsidP="00492DFA">
      <w:r>
        <w:t xml:space="preserve">When you move to a new country or when you would like </w:t>
      </w:r>
      <w:r w:rsidR="001F66F9">
        <w:t>to visit</w:t>
      </w:r>
      <w:r>
        <w:t xml:space="preserve"> a new country for sun, </w:t>
      </w:r>
      <w:r w:rsidR="001F66F9">
        <w:t>sea,</w:t>
      </w:r>
      <w:r>
        <w:t xml:space="preserve"> and beaches, you have many websites that provide information about you</w:t>
      </w:r>
      <w:r w:rsidR="001F66F9">
        <w:t>r</w:t>
      </w:r>
      <w:r>
        <w:t xml:space="preserve"> options. Just like moving to a new neighborhood you want to learn the details, but some details are confusing and some of the content you </w:t>
      </w:r>
      <w:r w:rsidR="001F66F9">
        <w:t>must</w:t>
      </w:r>
      <w:r>
        <w:t xml:space="preserve"> read biased. When you search for “best beaches in US” on Google for example, you receive over 400.000 results. And although you know Google sorts them in a relevant order, when you check those results you are confused, you see that the top lists do not overlap, and you might get confused. </w:t>
      </w:r>
    </w:p>
    <w:p w14:paraId="17EB01EB" w14:textId="51C9B8E5" w:rsidR="00795A3F" w:rsidRDefault="00795A3F" w:rsidP="00492DFA">
      <w:r>
        <w:t xml:space="preserve">On the other hand, when you are deciding to buy a tool, a furniture a holiday package you mostly rely on people with similar tastes like you. But if you are new to a country, if you will visit it for the first time then the chances that you will find someone to understand what you want and respond to it with a good recommendation gets lower. </w:t>
      </w:r>
    </w:p>
    <w:p w14:paraId="425D9CB6" w14:textId="395926DA" w:rsidR="00AF675D" w:rsidRDefault="00795A3F" w:rsidP="00492DFA">
      <w:r>
        <w:t xml:space="preserve">Today as we have so much information why would </w:t>
      </w:r>
      <w:proofErr w:type="gramStart"/>
      <w:r w:rsidR="00C066AA">
        <w:t>not</w:t>
      </w:r>
      <w:proofErr w:type="gramEnd"/>
      <w:r>
        <w:t xml:space="preserve"> I make my own decision, based on available data out there</w:t>
      </w:r>
      <w:r w:rsidR="00AF675D">
        <w:t xml:space="preserve">? At least a similarity analysis, a clustering algorithm might help us all choose places to see given the similarity between the places we like our favorite beach and the surrounding venues and neighborhood. </w:t>
      </w:r>
      <w:r w:rsidR="00F54A38">
        <w:t xml:space="preserve">This could be a self-service model which could lead to an affiliate model for tourism </w:t>
      </w:r>
      <w:r w:rsidR="00C066AA">
        <w:t>agencies or</w:t>
      </w:r>
      <w:r w:rsidR="00F54A38">
        <w:t xml:space="preserve"> could be directly used by tourism agencies.  </w:t>
      </w:r>
    </w:p>
    <w:p w14:paraId="24FD67CF" w14:textId="77777777" w:rsidR="00AF675D" w:rsidRDefault="00AF675D" w:rsidP="00492DFA">
      <w:r>
        <w:t xml:space="preserve">A choice of a beach holiday for me has 3 main elements. </w:t>
      </w:r>
    </w:p>
    <w:p w14:paraId="36C2908D" w14:textId="54BEA4FB" w:rsidR="00795A3F" w:rsidRDefault="00AF675D" w:rsidP="00492DFA">
      <w:pPr>
        <w:pStyle w:val="ListParagraph"/>
        <w:numPr>
          <w:ilvl w:val="0"/>
          <w:numId w:val="16"/>
        </w:numPr>
        <w:ind w:left="0"/>
      </w:pPr>
      <w:r>
        <w:t>The beach, its rating and the neighborhood restaurants and cafes and bars etc.</w:t>
      </w:r>
    </w:p>
    <w:p w14:paraId="30CC1F2E" w14:textId="1B741975" w:rsidR="00AF675D" w:rsidRDefault="00AF675D" w:rsidP="00492DFA">
      <w:pPr>
        <w:pStyle w:val="ListParagraph"/>
        <w:numPr>
          <w:ilvl w:val="0"/>
          <w:numId w:val="16"/>
        </w:numPr>
        <w:ind w:left="0"/>
      </w:pPr>
      <w:r>
        <w:t>The climate</w:t>
      </w:r>
    </w:p>
    <w:p w14:paraId="50016AE7" w14:textId="671222F0" w:rsidR="00AF675D" w:rsidRDefault="00AF675D" w:rsidP="00492DFA">
      <w:pPr>
        <w:pStyle w:val="ListParagraph"/>
        <w:numPr>
          <w:ilvl w:val="0"/>
          <w:numId w:val="16"/>
        </w:numPr>
        <w:ind w:left="0"/>
      </w:pPr>
      <w:r>
        <w:t>The accommodation choices</w:t>
      </w:r>
    </w:p>
    <w:p w14:paraId="1E7562CD" w14:textId="63478F4E" w:rsidR="00795A3F" w:rsidRDefault="00AF675D" w:rsidP="00492DFA">
      <w:r>
        <w:t>During this analysis I focus</w:t>
      </w:r>
      <w:r w:rsidR="00C066AA">
        <w:t>ed</w:t>
      </w:r>
      <w:r>
        <w:t xml:space="preserve"> on the first 2 as most beautiful beaches </w:t>
      </w:r>
      <w:r w:rsidR="00F54A38">
        <w:t xml:space="preserve">already </w:t>
      </w:r>
      <w:r>
        <w:t>have many accommodation choices and there is plenty of reliable price and feature data on booking.com, hotels.com and Airbnb</w:t>
      </w:r>
      <w:r w:rsidR="00C066AA">
        <w:t xml:space="preserve"> that can easily be searched and compared</w:t>
      </w:r>
      <w:r>
        <w:t xml:space="preserve">. I </w:t>
      </w:r>
      <w:r w:rsidR="00C066AA">
        <w:t xml:space="preserve">believe </w:t>
      </w:r>
      <w:r>
        <w:t>the hard part is finding the right beach.</w:t>
      </w:r>
      <w:r w:rsidR="00BE2597">
        <w:t xml:space="preserve"> </w:t>
      </w:r>
    </w:p>
    <w:p w14:paraId="1E43F664" w14:textId="4261730B" w:rsidR="00AF675D" w:rsidRDefault="00AF675D" w:rsidP="00492DFA">
      <w:pPr>
        <w:pStyle w:val="Heading1"/>
        <w:numPr>
          <w:ilvl w:val="0"/>
          <w:numId w:val="18"/>
        </w:numPr>
        <w:ind w:left="0"/>
      </w:pPr>
      <w:r>
        <w:t>Data</w:t>
      </w:r>
    </w:p>
    <w:p w14:paraId="0B1A1EE8" w14:textId="47D7A237" w:rsidR="00AF675D" w:rsidRDefault="00AF675D" w:rsidP="00492DFA">
      <w:r>
        <w:t>I use</w:t>
      </w:r>
      <w:r w:rsidR="001F66F9">
        <w:t>d</w:t>
      </w:r>
      <w:r>
        <w:t xml:space="preserve"> </w:t>
      </w:r>
      <w:r w:rsidR="00C066AA">
        <w:t>3</w:t>
      </w:r>
      <w:r>
        <w:t xml:space="preserve"> main data </w:t>
      </w:r>
      <w:r w:rsidR="00BE2597">
        <w:t xml:space="preserve">sets </w:t>
      </w:r>
      <w:r>
        <w:t>available</w:t>
      </w:r>
      <w:r w:rsidR="00BE2597">
        <w:t xml:space="preserve"> online,</w:t>
      </w:r>
      <w:r>
        <w:t xml:space="preserve"> </w:t>
      </w:r>
      <w:r w:rsidR="00BE2597">
        <w:t xml:space="preserve">the ones available </w:t>
      </w:r>
      <w:r>
        <w:t>for free for the sake of this Capstone Project.</w:t>
      </w:r>
    </w:p>
    <w:p w14:paraId="1395938F" w14:textId="2C502E73" w:rsidR="00C066AA" w:rsidRDefault="00AF675D" w:rsidP="00492DFA">
      <w:pPr>
        <w:pStyle w:val="ListParagraph"/>
        <w:numPr>
          <w:ilvl w:val="0"/>
          <w:numId w:val="17"/>
        </w:numPr>
        <w:ind w:left="0"/>
      </w:pPr>
      <w:r>
        <w:t xml:space="preserve">A list of best beaches in US derived from USNEWS Travel site, </w:t>
      </w:r>
      <w:proofErr w:type="spellStart"/>
      <w:r>
        <w:t>Tripadvisor</w:t>
      </w:r>
      <w:proofErr w:type="spellEnd"/>
      <w:r>
        <w:t xml:space="preserve"> and </w:t>
      </w:r>
      <w:r w:rsidR="00C066AA">
        <w:t xml:space="preserve">Foursquare, </w:t>
      </w:r>
      <w:proofErr w:type="spellStart"/>
      <w:r w:rsidR="00C066AA">
        <w:t>Tripadvisor</w:t>
      </w:r>
      <w:proofErr w:type="spellEnd"/>
      <w:r w:rsidR="00C066AA">
        <w:t>, Google ratings for these beaches</w:t>
      </w:r>
      <w:r w:rsidR="00C066AA">
        <w:t>.</w:t>
      </w:r>
    </w:p>
    <w:p w14:paraId="613E9644" w14:textId="0CABD1DB" w:rsidR="00C066AA" w:rsidRDefault="00C066AA" w:rsidP="00492DFA">
      <w:pPr>
        <w:pStyle w:val="ListParagraph"/>
        <w:numPr>
          <w:ilvl w:val="1"/>
          <w:numId w:val="17"/>
        </w:numPr>
        <w:ind w:left="0"/>
      </w:pPr>
      <w:r>
        <w:t xml:space="preserve">The beach list </w:t>
      </w:r>
      <w:r>
        <w:t xml:space="preserve">and subjective </w:t>
      </w:r>
      <w:r>
        <w:t xml:space="preserve">was prepared </w:t>
      </w:r>
    </w:p>
    <w:p w14:paraId="3A355E0A" w14:textId="2A3EBE77" w:rsidR="00AF675D" w:rsidRDefault="00AF675D" w:rsidP="00492DFA">
      <w:pPr>
        <w:pStyle w:val="ListParagraph"/>
        <w:numPr>
          <w:ilvl w:val="1"/>
          <w:numId w:val="17"/>
        </w:numPr>
        <w:ind w:left="0"/>
      </w:pPr>
      <w:r>
        <w:t>Foursquare</w:t>
      </w:r>
      <w:r w:rsidR="00DE37B3">
        <w:t xml:space="preserve">, </w:t>
      </w:r>
      <w:proofErr w:type="spellStart"/>
      <w:r w:rsidR="00DE37B3">
        <w:t>Tripadvisor</w:t>
      </w:r>
      <w:proofErr w:type="spellEnd"/>
      <w:r w:rsidR="00DE37B3">
        <w:t>, Google</w:t>
      </w:r>
      <w:r>
        <w:t xml:space="preserve"> </w:t>
      </w:r>
      <w:r w:rsidR="00DE37B3">
        <w:t>r</w:t>
      </w:r>
      <w:r>
        <w:t>atings for these beaches</w:t>
      </w:r>
      <w:r w:rsidR="00C066AA">
        <w:t xml:space="preserve"> were collected.</w:t>
      </w:r>
    </w:p>
    <w:p w14:paraId="441D9ED1" w14:textId="1FF3C150" w:rsidR="00C066AA" w:rsidRDefault="00C066AA" w:rsidP="00492DFA">
      <w:pPr>
        <w:pStyle w:val="ListParagraph"/>
        <w:numPr>
          <w:ilvl w:val="1"/>
          <w:numId w:val="17"/>
        </w:numPr>
        <w:ind w:left="0"/>
      </w:pPr>
      <w:r>
        <w:t xml:space="preserve">This data was </w:t>
      </w:r>
      <w:r>
        <w:t xml:space="preserve">manually and added to a csv file using Python. </w:t>
      </w:r>
    </w:p>
    <w:p w14:paraId="078F33F5" w14:textId="77777777" w:rsidR="008834E2" w:rsidRDefault="008834E2" w:rsidP="00492DFA">
      <w:pPr>
        <w:pStyle w:val="ListParagraph"/>
        <w:ind w:left="0"/>
      </w:pPr>
    </w:p>
    <w:p w14:paraId="7A69F475" w14:textId="796735FD" w:rsidR="008834E2" w:rsidRDefault="008834E2" w:rsidP="00492DFA">
      <w:pPr>
        <w:pStyle w:val="ListParagraph"/>
        <w:ind w:left="0"/>
      </w:pPr>
      <w:r>
        <w:t>Here is a list of the beaches analyzed:</w:t>
      </w:r>
    </w:p>
    <w:p w14:paraId="62949D78" w14:textId="41AFD766" w:rsidR="008834E2" w:rsidRDefault="008834E2" w:rsidP="00492DFA">
      <w:pPr>
        <w:pStyle w:val="ListParagraph"/>
        <w:ind w:left="0"/>
      </w:pPr>
      <w:r>
        <w:rPr>
          <w:noProof/>
        </w:rPr>
        <w:lastRenderedPageBreak/>
        <w:drawing>
          <wp:inline distT="0" distB="0" distL="0" distR="0" wp14:anchorId="60DAC0E1" wp14:editId="43266762">
            <wp:extent cx="4314825" cy="2867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4825" cy="2867025"/>
                    </a:xfrm>
                    <a:prstGeom prst="rect">
                      <a:avLst/>
                    </a:prstGeom>
                  </pic:spPr>
                </pic:pic>
              </a:graphicData>
            </a:graphic>
          </wp:inline>
        </w:drawing>
      </w:r>
    </w:p>
    <w:p w14:paraId="23A77E56" w14:textId="27577E4A" w:rsidR="00C066AA" w:rsidRDefault="00C066AA" w:rsidP="00492DFA">
      <w:pPr>
        <w:pStyle w:val="ListParagraph"/>
        <w:numPr>
          <w:ilvl w:val="0"/>
          <w:numId w:val="17"/>
        </w:numPr>
        <w:ind w:left="0"/>
      </w:pPr>
      <w:r>
        <w:t xml:space="preserve">Climate data was derived from </w:t>
      </w:r>
      <w:r w:rsidRPr="00C066AA">
        <w:rPr>
          <w:b/>
          <w:bCs/>
        </w:rPr>
        <w:t>visualcrossing.com</w:t>
      </w:r>
      <w:r>
        <w:rPr>
          <w:b/>
          <w:bCs/>
        </w:rPr>
        <w:t xml:space="preserve">. </w:t>
      </w:r>
      <w:r w:rsidRPr="00C066AA">
        <w:t>It required a membership. The</w:t>
      </w:r>
      <w:r>
        <w:rPr>
          <w:b/>
          <w:bCs/>
        </w:rPr>
        <w:t xml:space="preserve"> </w:t>
      </w:r>
      <w:r w:rsidRPr="00C066AA">
        <w:t>free membership was limited</w:t>
      </w:r>
      <w:r>
        <w:t>, and I used it according to its limits so that I have at least 3 years data for the 10 beaches analyzed.</w:t>
      </w:r>
      <w:r>
        <w:t xml:space="preserve"> I only used the weather data between 5th of July and 11</w:t>
      </w:r>
      <w:r w:rsidRPr="00C066AA">
        <w:rPr>
          <w:vertAlign w:val="superscript"/>
        </w:rPr>
        <w:t>th</w:t>
      </w:r>
      <w:r>
        <w:t xml:space="preserve"> of July 2017-2019 for a </w:t>
      </w:r>
      <w:proofErr w:type="gramStart"/>
      <w:r>
        <w:t>1 week</w:t>
      </w:r>
      <w:proofErr w:type="gramEnd"/>
      <w:r>
        <w:t xml:space="preserve"> holiday in 2020. </w:t>
      </w:r>
      <w:r w:rsidR="005372DA">
        <w:t xml:space="preserve">The data used for this analysis are the most effective on human comfort, especially while considering a beach holiday in summer. </w:t>
      </w:r>
      <w:proofErr w:type="gramStart"/>
      <w:r w:rsidR="005372DA">
        <w:t>A</w:t>
      </w:r>
      <w:proofErr w:type="gramEnd"/>
      <w:r w:rsidR="005372DA">
        <w:t xml:space="preserve"> </w:t>
      </w:r>
      <w:r w:rsidR="008834E2">
        <w:t xml:space="preserve">aggregated </w:t>
      </w:r>
      <w:r w:rsidR="005372DA">
        <w:t xml:space="preserve">sample of the data is: </w:t>
      </w:r>
    </w:p>
    <w:p w14:paraId="3C0B668E" w14:textId="700EE8C1" w:rsidR="005372DA" w:rsidRDefault="008834E2" w:rsidP="00492DFA">
      <w:pPr>
        <w:pStyle w:val="ListParagraph"/>
        <w:ind w:left="0"/>
      </w:pPr>
      <w:r>
        <w:drawing>
          <wp:inline distT="0" distB="0" distL="0" distR="0" wp14:anchorId="07041B25" wp14:editId="7B051C5A">
            <wp:extent cx="5031062" cy="26914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5226" cy="2715068"/>
                    </a:xfrm>
                    <a:prstGeom prst="rect">
                      <a:avLst/>
                    </a:prstGeom>
                  </pic:spPr>
                </pic:pic>
              </a:graphicData>
            </a:graphic>
          </wp:inline>
        </w:drawing>
      </w:r>
    </w:p>
    <w:p w14:paraId="50E9B38C" w14:textId="23857890" w:rsidR="001C3837" w:rsidRDefault="001C3837" w:rsidP="00492DFA">
      <w:pPr>
        <w:pStyle w:val="ListParagraph"/>
        <w:ind w:left="0"/>
      </w:pPr>
      <w:r w:rsidRPr="001C3837">
        <w:t>For statistically better data this could be enlarged to 5-7 years of averages for July.</w:t>
      </w:r>
      <w:r>
        <w:t xml:space="preserve"> </w:t>
      </w:r>
      <w:r w:rsidRPr="001C3837">
        <w:t>The API returns these values for HISTORY: Address,</w:t>
      </w:r>
      <w:r>
        <w:t xml:space="preserve"> </w:t>
      </w:r>
      <w:r w:rsidRPr="001C3837">
        <w:t>Date time,</w:t>
      </w:r>
      <w:r>
        <w:t xml:space="preserve"> </w:t>
      </w:r>
      <w:r w:rsidRPr="001C3837">
        <w:t>Minimum Temperature,</w:t>
      </w:r>
      <w:r>
        <w:t xml:space="preserve"> </w:t>
      </w:r>
      <w:r w:rsidRPr="001C3837">
        <w:t>Maximum Temperature,</w:t>
      </w:r>
      <w:r>
        <w:t xml:space="preserve"> </w:t>
      </w:r>
      <w:r w:rsidRPr="001C3837">
        <w:t>Temperature,</w:t>
      </w:r>
      <w:r>
        <w:t xml:space="preserve"> </w:t>
      </w:r>
      <w:r w:rsidRPr="001C3837">
        <w:t>Dew Point,</w:t>
      </w:r>
      <w:r>
        <w:t xml:space="preserve"> </w:t>
      </w:r>
      <w:r w:rsidRPr="001C3837">
        <w:t>Relative Humidity,</w:t>
      </w:r>
      <w:r>
        <w:t xml:space="preserve"> </w:t>
      </w:r>
      <w:r w:rsidRPr="001C3837">
        <w:t>Heat Index,</w:t>
      </w:r>
      <w:r>
        <w:t xml:space="preserve"> </w:t>
      </w:r>
      <w:r w:rsidRPr="001C3837">
        <w:t>Wind Speed,</w:t>
      </w:r>
      <w:r>
        <w:t xml:space="preserve"> </w:t>
      </w:r>
      <w:r w:rsidRPr="001C3837">
        <w:t>Wind Gust,</w:t>
      </w:r>
      <w:r>
        <w:t xml:space="preserve"> </w:t>
      </w:r>
      <w:r w:rsidRPr="001C3837">
        <w:t>Wind Direction,</w:t>
      </w:r>
      <w:r>
        <w:t xml:space="preserve"> </w:t>
      </w:r>
      <w:r w:rsidRPr="001C3837">
        <w:t>Wind Chill,</w:t>
      </w:r>
      <w:r>
        <w:t xml:space="preserve"> </w:t>
      </w:r>
      <w:r w:rsidRPr="001C3837">
        <w:t>Precipitation,</w:t>
      </w:r>
      <w:r>
        <w:t xml:space="preserve"> </w:t>
      </w:r>
      <w:r w:rsidRPr="001C3837">
        <w:t>Precipitation Cover,</w:t>
      </w:r>
      <w:r>
        <w:t xml:space="preserve"> </w:t>
      </w:r>
      <w:r w:rsidRPr="001C3837">
        <w:t>Snow Depth,</w:t>
      </w:r>
      <w:r>
        <w:t xml:space="preserve"> </w:t>
      </w:r>
      <w:r w:rsidRPr="001C3837">
        <w:t>Visibility,</w:t>
      </w:r>
      <w:r>
        <w:t xml:space="preserve"> </w:t>
      </w:r>
      <w:r w:rsidRPr="001C3837">
        <w:t>Cloud Cover,</w:t>
      </w:r>
      <w:r>
        <w:t xml:space="preserve"> </w:t>
      </w:r>
      <w:r w:rsidRPr="001C3837">
        <w:t>Sea Level Pressure,</w:t>
      </w:r>
      <w:r>
        <w:t xml:space="preserve"> </w:t>
      </w:r>
      <w:r w:rsidRPr="001C3837">
        <w:t>Weather Type,</w:t>
      </w:r>
      <w:r>
        <w:t xml:space="preserve"> </w:t>
      </w:r>
      <w:r w:rsidRPr="001C3837">
        <w:t>Latitude,</w:t>
      </w:r>
      <w:r>
        <w:t xml:space="preserve"> </w:t>
      </w:r>
      <w:r w:rsidRPr="001C3837">
        <w:t>Longitude,</w:t>
      </w:r>
      <w:r>
        <w:t xml:space="preserve"> </w:t>
      </w:r>
      <w:r w:rsidRPr="001C3837">
        <w:t xml:space="preserve">Resolved </w:t>
      </w:r>
      <w:r>
        <w:t>A</w:t>
      </w:r>
      <w:r w:rsidRPr="001C3837">
        <w:t>ddress,</w:t>
      </w:r>
      <w:r>
        <w:t xml:space="preserve"> </w:t>
      </w:r>
      <w:r w:rsidRPr="001C3837">
        <w:t>Name,</w:t>
      </w:r>
      <w:r>
        <w:t xml:space="preserve"> </w:t>
      </w:r>
      <w:r w:rsidRPr="001C3837">
        <w:t>Info,</w:t>
      </w:r>
      <w:r>
        <w:t xml:space="preserve"> </w:t>
      </w:r>
      <w:r w:rsidRPr="001C3837">
        <w:t>Conditions</w:t>
      </w:r>
      <w:r>
        <w:t>.</w:t>
      </w:r>
    </w:p>
    <w:p w14:paraId="526EF3A5" w14:textId="77777777" w:rsidR="001C3837" w:rsidRPr="001C3837" w:rsidRDefault="001C3837" w:rsidP="00492DFA">
      <w:pPr>
        <w:pStyle w:val="ListParagraph"/>
        <w:ind w:left="0"/>
      </w:pPr>
    </w:p>
    <w:p w14:paraId="28F85EBF" w14:textId="7F88F02C" w:rsidR="001C3837" w:rsidRPr="001C3837" w:rsidRDefault="001C3837" w:rsidP="00492DFA">
      <w:pPr>
        <w:pStyle w:val="ListParagraph"/>
        <w:ind w:left="0"/>
      </w:pPr>
      <w:r w:rsidRPr="001C3837">
        <w:lastRenderedPageBreak/>
        <w:t>I use</w:t>
      </w:r>
      <w:r w:rsidRPr="001C3837">
        <w:t>d</w:t>
      </w:r>
      <w:r w:rsidRPr="001C3837">
        <w:t xml:space="preserve"> Minimum Temperature,</w:t>
      </w:r>
      <w:r>
        <w:t xml:space="preserve"> </w:t>
      </w:r>
      <w:r w:rsidRPr="001C3837">
        <w:t>Maximum Temperature,</w:t>
      </w:r>
      <w:r>
        <w:t xml:space="preserve"> </w:t>
      </w:r>
      <w:r w:rsidRPr="001C3837">
        <w:t xml:space="preserve">Temperature (24 Hour Average), Precipitation and Humidity for this beach </w:t>
      </w:r>
      <w:r>
        <w:t>comparison/clustering</w:t>
      </w:r>
      <w:r w:rsidRPr="001C3837">
        <w:t xml:space="preserve"> analysis.</w:t>
      </w:r>
      <w:r>
        <w:t xml:space="preserve"> </w:t>
      </w:r>
      <w:r w:rsidRPr="001C3837">
        <w:t xml:space="preserve">The US units </w:t>
      </w:r>
      <w:r w:rsidRPr="001C3837">
        <w:t>were</w:t>
      </w:r>
      <w:r w:rsidRPr="001C3837">
        <w:t xml:space="preserve"> used for this analysis</w:t>
      </w:r>
      <w:r>
        <w:t>:</w:t>
      </w:r>
    </w:p>
    <w:p w14:paraId="5B57835A" w14:textId="367BDBC5" w:rsidR="001C3837" w:rsidRPr="001C3837" w:rsidRDefault="001C3837" w:rsidP="00492DFA">
      <w:pPr>
        <w:pStyle w:val="ListParagraph"/>
        <w:ind w:left="0"/>
        <w:jc w:val="center"/>
      </w:pPr>
      <w:r>
        <w:drawing>
          <wp:inline distT="0" distB="0" distL="0" distR="0" wp14:anchorId="0BF3F486" wp14:editId="5FBB7B73">
            <wp:extent cx="4054475" cy="135445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4475" cy="1354455"/>
                    </a:xfrm>
                    <a:prstGeom prst="rect">
                      <a:avLst/>
                    </a:prstGeom>
                    <a:noFill/>
                    <a:ln>
                      <a:noFill/>
                    </a:ln>
                  </pic:spPr>
                </pic:pic>
              </a:graphicData>
            </a:graphic>
          </wp:inline>
        </w:drawing>
      </w:r>
    </w:p>
    <w:p w14:paraId="4E9D0FDC" w14:textId="77777777" w:rsidR="001C3837" w:rsidRDefault="001C3837" w:rsidP="00492DFA">
      <w:pPr>
        <w:pStyle w:val="ListParagraph"/>
        <w:ind w:left="0"/>
      </w:pPr>
    </w:p>
    <w:p w14:paraId="6BA66AF4" w14:textId="6F0EFD12" w:rsidR="00C066AA" w:rsidRDefault="00C066AA" w:rsidP="00492DFA">
      <w:pPr>
        <w:pStyle w:val="ListParagraph"/>
        <w:numPr>
          <w:ilvl w:val="0"/>
          <w:numId w:val="17"/>
        </w:numPr>
        <w:ind w:left="0"/>
      </w:pPr>
      <w:r>
        <w:t xml:space="preserve">Foursquare Venue Data available through </w:t>
      </w:r>
      <w:r w:rsidR="00227326">
        <w:t xml:space="preserve">Foursquare API. </w:t>
      </w:r>
    </w:p>
    <w:p w14:paraId="29411422" w14:textId="62CCAAA0" w:rsidR="00227326" w:rsidRDefault="00227326" w:rsidP="00492DFA">
      <w:pPr>
        <w:pStyle w:val="ListParagraph"/>
        <w:numPr>
          <w:ilvl w:val="1"/>
          <w:numId w:val="17"/>
        </w:numPr>
        <w:ind w:left="0"/>
      </w:pPr>
      <w:r>
        <w:t>The venue list for each beach was downloaded in a 2km distance (30 minutes walking distance assumed)</w:t>
      </w:r>
    </w:p>
    <w:p w14:paraId="2BE4BB78" w14:textId="422D889B" w:rsidR="00227326" w:rsidRDefault="00227326" w:rsidP="00492DFA">
      <w:pPr>
        <w:pStyle w:val="ListParagraph"/>
        <w:numPr>
          <w:ilvl w:val="1"/>
          <w:numId w:val="17"/>
        </w:numPr>
        <w:ind w:left="0"/>
      </w:pPr>
      <w:r>
        <w:t>The main categor</w:t>
      </w:r>
      <w:r w:rsidR="00504574">
        <w:t>y</w:t>
      </w:r>
      <w:r>
        <w:t xml:space="preserve"> of each venue was identified after downloading by a function that defines each venue’s category’s main category. The categories are:</w:t>
      </w:r>
    </w:p>
    <w:p w14:paraId="790A8D23" w14:textId="77777777" w:rsidR="00227326" w:rsidRPr="00227326" w:rsidRDefault="00227326" w:rsidP="00492DFA">
      <w:pPr>
        <w:pStyle w:val="ListParagraph"/>
        <w:ind w:left="0"/>
        <w:rPr>
          <w:i/>
          <w:iCs/>
        </w:rPr>
      </w:pPr>
      <w:r w:rsidRPr="00227326">
        <w:rPr>
          <w:i/>
          <w:iCs/>
        </w:rPr>
        <w:t xml:space="preserve">'Arts &amp; Entertainment', </w:t>
      </w:r>
    </w:p>
    <w:p w14:paraId="28C2EE05" w14:textId="77777777" w:rsidR="00227326" w:rsidRPr="00227326" w:rsidRDefault="00227326" w:rsidP="00492DFA">
      <w:pPr>
        <w:pStyle w:val="ListParagraph"/>
        <w:ind w:left="0"/>
        <w:rPr>
          <w:i/>
          <w:iCs/>
        </w:rPr>
      </w:pPr>
      <w:r w:rsidRPr="00227326">
        <w:rPr>
          <w:i/>
          <w:iCs/>
        </w:rPr>
        <w:t xml:space="preserve">'Shop &amp; Service', </w:t>
      </w:r>
    </w:p>
    <w:p w14:paraId="706A1362" w14:textId="77777777" w:rsidR="00227326" w:rsidRPr="00227326" w:rsidRDefault="00227326" w:rsidP="00492DFA">
      <w:pPr>
        <w:pStyle w:val="ListParagraph"/>
        <w:ind w:left="0"/>
        <w:rPr>
          <w:i/>
          <w:iCs/>
        </w:rPr>
      </w:pPr>
      <w:r w:rsidRPr="00227326">
        <w:rPr>
          <w:i/>
          <w:iCs/>
        </w:rPr>
        <w:t>'Travel &amp; Transport',</w:t>
      </w:r>
      <w:r w:rsidRPr="00227326">
        <w:rPr>
          <w:i/>
          <w:iCs/>
        </w:rPr>
        <w:t xml:space="preserve"> </w:t>
      </w:r>
    </w:p>
    <w:p w14:paraId="4CFAB73F" w14:textId="77777777" w:rsidR="00227326" w:rsidRPr="00227326" w:rsidRDefault="00227326" w:rsidP="00492DFA">
      <w:pPr>
        <w:pStyle w:val="ListParagraph"/>
        <w:ind w:left="0"/>
        <w:rPr>
          <w:i/>
          <w:iCs/>
        </w:rPr>
      </w:pPr>
      <w:r w:rsidRPr="00227326">
        <w:rPr>
          <w:i/>
          <w:iCs/>
        </w:rPr>
        <w:t xml:space="preserve">'Food', </w:t>
      </w:r>
      <w:r w:rsidRPr="00227326">
        <w:rPr>
          <w:i/>
          <w:iCs/>
        </w:rPr>
        <w:t xml:space="preserve"> </w:t>
      </w:r>
    </w:p>
    <w:p w14:paraId="53326DC0" w14:textId="77777777" w:rsidR="00227326" w:rsidRPr="00227326" w:rsidRDefault="00227326" w:rsidP="00492DFA">
      <w:pPr>
        <w:pStyle w:val="ListParagraph"/>
        <w:ind w:left="0"/>
        <w:rPr>
          <w:i/>
          <w:iCs/>
        </w:rPr>
      </w:pPr>
      <w:r w:rsidRPr="00227326">
        <w:rPr>
          <w:i/>
          <w:iCs/>
        </w:rPr>
        <w:t xml:space="preserve">Nightlife Spot', </w:t>
      </w:r>
    </w:p>
    <w:p w14:paraId="4D00729F" w14:textId="4954BF0F" w:rsidR="00227326" w:rsidRPr="00227326" w:rsidRDefault="00227326" w:rsidP="00492DFA">
      <w:pPr>
        <w:pStyle w:val="ListParagraph"/>
        <w:ind w:left="0"/>
        <w:rPr>
          <w:i/>
          <w:iCs/>
        </w:rPr>
      </w:pPr>
      <w:r w:rsidRPr="00227326">
        <w:rPr>
          <w:i/>
          <w:iCs/>
        </w:rPr>
        <w:t>'Outdoors &amp; Recreation'</w:t>
      </w:r>
    </w:p>
    <w:p w14:paraId="7C07CD1B" w14:textId="76A14BF8" w:rsidR="005609DA" w:rsidRDefault="005609DA" w:rsidP="00492DFA">
      <w:pPr>
        <w:pStyle w:val="Heading1"/>
        <w:numPr>
          <w:ilvl w:val="0"/>
          <w:numId w:val="18"/>
        </w:numPr>
        <w:ind w:left="0"/>
      </w:pPr>
      <w:r>
        <w:t>Methodology</w:t>
      </w:r>
    </w:p>
    <w:p w14:paraId="221C0CDA" w14:textId="451389B7" w:rsidR="00492DFA" w:rsidRDefault="00DE37B3" w:rsidP="00492DFA">
      <w:r>
        <w:t xml:space="preserve">The </w:t>
      </w:r>
      <w:r w:rsidR="00CE4AD9">
        <w:t>beach-based</w:t>
      </w:r>
      <w:r>
        <w:t xml:space="preserve"> rating, important climate information (temperature, humidity etc.), venues and </w:t>
      </w:r>
      <w:r w:rsidR="001C3837">
        <w:t xml:space="preserve">categories </w:t>
      </w:r>
      <w:r>
        <w:t>of venues in the neighborhood wer</w:t>
      </w:r>
      <w:r>
        <w:t>e</w:t>
      </w:r>
      <w:r>
        <w:t xml:space="preserve"> normalized </w:t>
      </w:r>
      <w:r w:rsidR="00A84D10">
        <w:t xml:space="preserve">with min-max normalization method </w:t>
      </w:r>
      <w:r>
        <w:t xml:space="preserve">for </w:t>
      </w:r>
      <w:r w:rsidR="00A84D10">
        <w:t xml:space="preserve">effective </w:t>
      </w:r>
      <w:r>
        <w:t>cluster</w:t>
      </w:r>
      <w:r>
        <w:t>ing</w:t>
      </w:r>
      <w:r w:rsidR="00CE4AD9">
        <w:t xml:space="preserve">. </w:t>
      </w:r>
      <w:r w:rsidR="00492DFA" w:rsidRPr="00492DFA">
        <w:t>However,</w:t>
      </w:r>
      <w:r w:rsidR="00492DFA" w:rsidRPr="00492DFA">
        <w:t xml:space="preserve"> this method is quite prone to the effect of outliers.</w:t>
      </w:r>
      <w:r w:rsidR="00492DFA">
        <w:t xml:space="preserve"> So,</w:t>
      </w:r>
      <w:r w:rsidR="00492DFA">
        <w:t xml:space="preserve"> </w:t>
      </w:r>
      <w:r w:rsidR="00492DFA">
        <w:t>I</w:t>
      </w:r>
      <w:r w:rsidR="00492DFA">
        <w:t xml:space="preserve"> use</w:t>
      </w:r>
      <w:r w:rsidR="00492DFA">
        <w:t>d</w:t>
      </w:r>
      <w:r w:rsidR="00492DFA">
        <w:t xml:space="preserve"> the difference between </w:t>
      </w:r>
      <w:r w:rsidR="00492DFA">
        <w:t>temperature</w:t>
      </w:r>
      <w:r w:rsidR="00492DFA">
        <w:t xml:space="preserve"> data and Normal </w:t>
      </w:r>
      <w:r w:rsidR="00492DFA">
        <w:t>Temperature</w:t>
      </w:r>
      <w:r w:rsidR="00492DFA">
        <w:t xml:space="preserve"> 68 Degrees </w:t>
      </w:r>
      <w:r w:rsidR="00492DFA">
        <w:t xml:space="preserve">Fahrenheit </w:t>
      </w:r>
      <w:r w:rsidR="00492DFA">
        <w:t xml:space="preserve">(20 </w:t>
      </w:r>
      <w:r w:rsidR="00492DFA">
        <w:t>Degrees</w:t>
      </w:r>
      <w:r w:rsidR="00492DFA">
        <w:t xml:space="preserve"> </w:t>
      </w:r>
      <w:r w:rsidR="00492DFA">
        <w:t>Celsius</w:t>
      </w:r>
      <w:r w:rsidR="00492DFA">
        <w:t xml:space="preserve">) and then normalize our </w:t>
      </w:r>
      <w:r w:rsidR="00492DFA">
        <w:t>temperature</w:t>
      </w:r>
      <w:r w:rsidR="00492DFA">
        <w:t xml:space="preserve"> data.</w:t>
      </w:r>
      <w:r w:rsidR="00492DFA">
        <w:t xml:space="preserve"> </w:t>
      </w:r>
      <w:r w:rsidR="00492DFA">
        <w:t>For Relative Humidity 50 is an acceptable comfort level. ("Winter Indoor Comfort and Relative Humidity", Information please (database), Pearson, 2007)</w:t>
      </w:r>
    </w:p>
    <w:p w14:paraId="51F5AC8F" w14:textId="2009A1BD" w:rsidR="00DE37B3" w:rsidRDefault="00492DFA" w:rsidP="00492DFA">
      <w:r>
        <w:t xml:space="preserve">Precipitation </w:t>
      </w:r>
      <w:r>
        <w:t xml:space="preserve">was </w:t>
      </w:r>
      <w:r>
        <w:t xml:space="preserve">not be modified prior to </w:t>
      </w:r>
      <w:r>
        <w:t xml:space="preserve">min-max </w:t>
      </w:r>
      <w:r>
        <w:t>normalization.</w:t>
      </w:r>
    </w:p>
    <w:p w14:paraId="653B2379" w14:textId="690736AE" w:rsidR="00A84D10" w:rsidRPr="00A84D10" w:rsidRDefault="00A84D10" w:rsidP="00492DFA">
      <w:proofErr w:type="gramStart"/>
      <w:r w:rsidRPr="00A84D10">
        <w:t>In order to</w:t>
      </w:r>
      <w:proofErr w:type="gramEnd"/>
      <w:r w:rsidRPr="00A84D10">
        <w:t xml:space="preserve"> understand the similarities between the shortlist of beaches </w:t>
      </w:r>
      <w:r>
        <w:t>I</w:t>
      </w:r>
      <w:r w:rsidRPr="00A84D10">
        <w:t xml:space="preserve"> have chose</w:t>
      </w:r>
      <w:r>
        <w:t>n,</w:t>
      </w:r>
      <w:r w:rsidRPr="00A84D10">
        <w:t xml:space="preserve"> and our favorite beach (beaches) </w:t>
      </w:r>
      <w:r>
        <w:t>I</w:t>
      </w:r>
      <w:r w:rsidRPr="00A84D10">
        <w:t xml:space="preserve"> added to the list, </w:t>
      </w:r>
      <w:r>
        <w:t xml:space="preserve">I used </w:t>
      </w:r>
      <w:r w:rsidRPr="00A84D10">
        <w:t>clustering methods K-Means and DBSCAN.</w:t>
      </w:r>
    </w:p>
    <w:p w14:paraId="28CCCF6C" w14:textId="0E906289" w:rsidR="00A84D10" w:rsidRPr="00A84D10" w:rsidRDefault="008F504A" w:rsidP="00492DFA">
      <w:r w:rsidRPr="00A84D10">
        <w:t>First,</w:t>
      </w:r>
      <w:r w:rsidR="00A84D10" w:rsidRPr="00A84D10">
        <w:t xml:space="preserve"> </w:t>
      </w:r>
      <w:r w:rsidR="00A84D10">
        <w:t xml:space="preserve">I tried </w:t>
      </w:r>
      <w:r w:rsidR="00A84D10" w:rsidRPr="00A84D10">
        <w:t xml:space="preserve">K-Means without the climate data, and then </w:t>
      </w:r>
      <w:r w:rsidR="00A84D10">
        <w:t xml:space="preserve">I tried K-Means with climate data to </w:t>
      </w:r>
      <w:r w:rsidR="00A84D10" w:rsidRPr="00A84D10">
        <w:t xml:space="preserve">see the differences when we run the clustering with climate data. </w:t>
      </w:r>
      <w:r w:rsidRPr="00A84D10">
        <w:t>L</w:t>
      </w:r>
      <w:r>
        <w:t>a</w:t>
      </w:r>
      <w:r w:rsidRPr="00A84D10">
        <w:t>st</w:t>
      </w:r>
      <w:r>
        <w:t>ly,</w:t>
      </w:r>
      <w:r w:rsidR="00A84D10" w:rsidRPr="00A84D10">
        <w:t xml:space="preserve"> </w:t>
      </w:r>
      <w:r w:rsidR="00A84D10">
        <w:t xml:space="preserve">I </w:t>
      </w:r>
      <w:r w:rsidR="00A84D10" w:rsidRPr="00A84D10">
        <w:t>tr</w:t>
      </w:r>
      <w:r w:rsidR="00A84D10">
        <w:t>ied</w:t>
      </w:r>
      <w:r w:rsidR="00A84D10" w:rsidRPr="00A84D10">
        <w:t xml:space="preserve"> DBSCAN and see if it has to offer any insight.</w:t>
      </w:r>
    </w:p>
    <w:p w14:paraId="78CAEE1D" w14:textId="163A60B5" w:rsidR="00A84D10" w:rsidRDefault="00ED6512" w:rsidP="00492DFA">
      <w:r>
        <w:lastRenderedPageBreak/>
        <w:t xml:space="preserve">K-Means, although it has model developer’s bias has given some significant results whereas DBSCAN was unable to cluster 8 of 10 beaches in the list, even with different eps values. They were realized as outliers. The diversity of the data might have caused this problem. It would probably give better results with a 2-3 variable clustering analysis. </w:t>
      </w:r>
    </w:p>
    <w:p w14:paraId="4FE6E347" w14:textId="217D0339" w:rsidR="005609DA" w:rsidRDefault="005609DA" w:rsidP="00492DFA">
      <w:pPr>
        <w:pStyle w:val="Heading1"/>
        <w:numPr>
          <w:ilvl w:val="0"/>
          <w:numId w:val="18"/>
        </w:numPr>
        <w:ind w:left="0"/>
      </w:pPr>
      <w:r>
        <w:t>Results</w:t>
      </w:r>
    </w:p>
    <w:p w14:paraId="53F15302" w14:textId="74095F61" w:rsidR="005609DA" w:rsidRDefault="00ED6512" w:rsidP="00492DFA">
      <w:r>
        <w:t>K-Means without climate data has created 3 clusters as shown in the map:</w:t>
      </w:r>
    </w:p>
    <w:p w14:paraId="269D0D57" w14:textId="54FF8075" w:rsidR="00ED6512" w:rsidRDefault="00ED6512" w:rsidP="00492DFA">
      <w:pPr>
        <w:jc w:val="center"/>
      </w:pPr>
      <w:r>
        <w:rPr>
          <w:noProof/>
        </w:rPr>
        <w:drawing>
          <wp:inline distT="0" distB="0" distL="0" distR="0" wp14:anchorId="023D83C1" wp14:editId="58BF4C27">
            <wp:extent cx="4172653" cy="2501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9627" cy="2511837"/>
                    </a:xfrm>
                    <a:prstGeom prst="rect">
                      <a:avLst/>
                    </a:prstGeom>
                  </pic:spPr>
                </pic:pic>
              </a:graphicData>
            </a:graphic>
          </wp:inline>
        </w:drawing>
      </w:r>
    </w:p>
    <w:p w14:paraId="68EFE9FC" w14:textId="5420E7C0" w:rsidR="00ED6512" w:rsidRDefault="00ED6512" w:rsidP="00492DFA">
      <w:r>
        <w:t>It proposed that the most similar beach to Alanya</w:t>
      </w:r>
      <w:r w:rsidR="00401638">
        <w:t>,</w:t>
      </w:r>
      <w:r w:rsidR="006F44AE">
        <w:t xml:space="preserve"> Turkey</w:t>
      </w:r>
      <w:r>
        <w:t xml:space="preserve"> was Virginia Beach in Virginia US. As this was with insufficient data</w:t>
      </w:r>
      <w:r w:rsidR="00401638">
        <w:t>,</w:t>
      </w:r>
      <w:r>
        <w:t xml:space="preserve"> I had to look at the results with climate data</w:t>
      </w:r>
      <w:r w:rsidR="008F504A">
        <w:t xml:space="preserve"> </w:t>
      </w:r>
      <w:r w:rsidR="006F44AE">
        <w:t>by using K-Means</w:t>
      </w:r>
      <w:r>
        <w:t>. Which has resulted in the following clustering shown on the map:</w:t>
      </w:r>
    </w:p>
    <w:p w14:paraId="4E016D44" w14:textId="2304305E" w:rsidR="00ED6512" w:rsidRDefault="00401638" w:rsidP="00492DFA">
      <w:pPr>
        <w:jc w:val="center"/>
      </w:pPr>
      <w:r>
        <w:rPr>
          <w:noProof/>
        </w:rPr>
        <w:drawing>
          <wp:inline distT="0" distB="0" distL="0" distR="0" wp14:anchorId="72C04D54" wp14:editId="6F8E6A05">
            <wp:extent cx="4305908" cy="25735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6385" cy="2585817"/>
                    </a:xfrm>
                    <a:prstGeom prst="rect">
                      <a:avLst/>
                    </a:prstGeom>
                  </pic:spPr>
                </pic:pic>
              </a:graphicData>
            </a:graphic>
          </wp:inline>
        </w:drawing>
      </w:r>
    </w:p>
    <w:p w14:paraId="0A0FA6E2" w14:textId="1581D910" w:rsidR="00401638" w:rsidRDefault="00401638" w:rsidP="00492DFA"/>
    <w:p w14:paraId="3170EDB1" w14:textId="05A8DA46" w:rsidR="00401638" w:rsidRPr="006F44AE" w:rsidRDefault="006F44AE" w:rsidP="00492DFA">
      <w:r>
        <w:lastRenderedPageBreak/>
        <w:t>The resulting comparison set is:</w:t>
      </w:r>
    </w:p>
    <w:p w14:paraId="2AA1EBE2" w14:textId="77777777" w:rsidR="006F44AE" w:rsidRDefault="006F44AE" w:rsidP="00492DFA">
      <w:pPr>
        <w:jc w:val="center"/>
      </w:pPr>
      <w:r>
        <w:rPr>
          <w:noProof/>
        </w:rPr>
        <w:drawing>
          <wp:inline distT="0" distB="0" distL="0" distR="0" wp14:anchorId="28C97DE8" wp14:editId="3CD53B5A">
            <wp:extent cx="5813197" cy="28467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2357" cy="2870791"/>
                    </a:xfrm>
                    <a:prstGeom prst="rect">
                      <a:avLst/>
                    </a:prstGeom>
                  </pic:spPr>
                </pic:pic>
              </a:graphicData>
            </a:graphic>
          </wp:inline>
        </w:drawing>
      </w:r>
    </w:p>
    <w:p w14:paraId="751752ED" w14:textId="5385565E" w:rsidR="006F44AE" w:rsidRDefault="006F44AE" w:rsidP="00492DFA">
      <w:r>
        <w:t xml:space="preserve">I have found out that </w:t>
      </w:r>
      <w:r>
        <w:t>California</w:t>
      </w:r>
      <w:r>
        <w:t xml:space="preserve"> Beaches are more </w:t>
      </w:r>
      <w:proofErr w:type="gramStart"/>
      <w:r>
        <w:t>similar to</w:t>
      </w:r>
      <w:proofErr w:type="gramEnd"/>
      <w:r>
        <w:t xml:space="preserve"> Alanya, given the datasets I used. This is in line with what I have heard of the places from people like me. </w:t>
      </w:r>
      <w:r>
        <w:t>I have been to Ocean City, Maryland and I had realized how much it is alike with Alanya not only in terms of geographical conditions but also in terms of city facilities, the idea of being able to swim just next to your house etc. So the results here are astonishingly good.</w:t>
      </w:r>
    </w:p>
    <w:p w14:paraId="06AB22EA" w14:textId="199DB41A" w:rsidR="006F44AE" w:rsidRDefault="006F44AE" w:rsidP="00492DFA">
      <w:r>
        <w:t>On the other hand</w:t>
      </w:r>
      <w:r>
        <w:t>,</w:t>
      </w:r>
      <w:r>
        <w:t xml:space="preserve"> East Coast beaches are clustered together. Except for the Northmost of them which again has a similarity with my </w:t>
      </w:r>
      <w:r>
        <w:t>favorite</w:t>
      </w:r>
      <w:r>
        <w:t xml:space="preserve"> beach Kleopatra Beach in Saray, Alanya, Turkey. This tool might help me in my coice of this year's summer vacation. It could be </w:t>
      </w:r>
      <w:r>
        <w:t>detailed,</w:t>
      </w:r>
      <w:r>
        <w:t xml:space="preserve"> and the parameters could be changed to see different results.</w:t>
      </w:r>
    </w:p>
    <w:p w14:paraId="739BD0AB" w14:textId="6C0A617F" w:rsidR="005609DA" w:rsidRDefault="005609DA" w:rsidP="00492DFA">
      <w:pPr>
        <w:pStyle w:val="Heading1"/>
        <w:numPr>
          <w:ilvl w:val="0"/>
          <w:numId w:val="18"/>
        </w:numPr>
        <w:ind w:left="0"/>
      </w:pPr>
      <w:r>
        <w:t>Discussion</w:t>
      </w:r>
    </w:p>
    <w:p w14:paraId="463BA996" w14:textId="6A8622C8" w:rsidR="006F44AE" w:rsidRDefault="006F44AE" w:rsidP="00492DFA">
      <w:r>
        <w:t xml:space="preserve">Other conclusions I could derive from this analysis </w:t>
      </w:r>
      <w:r w:rsidR="00DD0273">
        <w:t xml:space="preserve">that are worth discussion </w:t>
      </w:r>
      <w:r>
        <w:t>are:</w:t>
      </w:r>
    </w:p>
    <w:p w14:paraId="79E5AB77" w14:textId="77777777" w:rsidR="006F44AE" w:rsidRDefault="006F44AE" w:rsidP="00492DFA">
      <w:pPr>
        <w:pStyle w:val="ListParagraph"/>
        <w:numPr>
          <w:ilvl w:val="0"/>
          <w:numId w:val="21"/>
        </w:numPr>
        <w:ind w:left="0"/>
      </w:pPr>
      <w:r>
        <w:t>Climate data is very important in a location comparison. Especially if you are analyzing geographically distinct places.</w:t>
      </w:r>
    </w:p>
    <w:p w14:paraId="7AEFFB79" w14:textId="0DFAAF3F" w:rsidR="006F44AE" w:rsidRDefault="006F44AE" w:rsidP="00492DFA">
      <w:pPr>
        <w:pStyle w:val="ListParagraph"/>
        <w:numPr>
          <w:ilvl w:val="0"/>
          <w:numId w:val="21"/>
        </w:numPr>
        <w:ind w:left="0"/>
      </w:pPr>
      <w:r>
        <w:t xml:space="preserve">The reviews and ratings on </w:t>
      </w:r>
      <w:r w:rsidR="00DD0273">
        <w:t>tourism</w:t>
      </w:r>
      <w:r>
        <w:t xml:space="preserve"> sites are not the only clue you should use. An outlier like the Ruby Beach in Washington for example might be confusing. Although it has good ratings this might be only due to </w:t>
      </w:r>
      <w:r w:rsidR="00DD0273">
        <w:t>availability</w:t>
      </w:r>
      <w:r>
        <w:t>, proximity to locals, whereas most people prefer more crowded beaches in the south, mostly California and Florida.</w:t>
      </w:r>
    </w:p>
    <w:p w14:paraId="638F4BEA" w14:textId="77777777" w:rsidR="006F44AE" w:rsidRDefault="006F44AE" w:rsidP="00492DFA">
      <w:pPr>
        <w:pStyle w:val="ListParagraph"/>
        <w:numPr>
          <w:ilvl w:val="0"/>
          <w:numId w:val="21"/>
        </w:numPr>
        <w:ind w:left="0"/>
      </w:pPr>
      <w:r>
        <w:t>DBSCAN did not help where there were outliers to properly cluster and give some significant results. This could be because of too many parameters used for the analysis.</w:t>
      </w:r>
    </w:p>
    <w:p w14:paraId="0B602CB3" w14:textId="7E16BAB0" w:rsidR="006F44AE" w:rsidRDefault="006F44AE" w:rsidP="00492DFA">
      <w:pPr>
        <w:pStyle w:val="ListParagraph"/>
        <w:numPr>
          <w:ilvl w:val="0"/>
          <w:numId w:val="21"/>
        </w:numPr>
        <w:ind w:left="0"/>
      </w:pPr>
      <w:r>
        <w:t xml:space="preserve">Every conclusion is dependent on the data set you have. Reliable data is not easily </w:t>
      </w:r>
      <w:r w:rsidR="00DD0273">
        <w:t>found,</w:t>
      </w:r>
      <w:r>
        <w:t xml:space="preserve"> and bias can totally mislead us.</w:t>
      </w:r>
    </w:p>
    <w:p w14:paraId="039F7698" w14:textId="1AD8C1F2" w:rsidR="006F44AE" w:rsidRDefault="006F44AE" w:rsidP="00492DFA">
      <w:pPr>
        <w:pStyle w:val="ListParagraph"/>
        <w:numPr>
          <w:ilvl w:val="0"/>
          <w:numId w:val="21"/>
        </w:numPr>
        <w:ind w:left="0"/>
      </w:pPr>
      <w:r>
        <w:lastRenderedPageBreak/>
        <w:t xml:space="preserve">It is </w:t>
      </w:r>
      <w:r w:rsidR="00DD0273">
        <w:t>very</w:t>
      </w:r>
      <w:r>
        <w:t xml:space="preserve"> important that some organizations publish their data free of charge for at least social use and I think they will be rewarded when someone creates value out of them.</w:t>
      </w:r>
    </w:p>
    <w:p w14:paraId="654B22F2" w14:textId="2F422E65" w:rsidR="005609DA" w:rsidRDefault="00DD0273" w:rsidP="00492DFA">
      <w:r>
        <w:t>My recommendations for those who would like to work on this and improve it would be</w:t>
      </w:r>
    </w:p>
    <w:p w14:paraId="18FAA678" w14:textId="3D1A12D7" w:rsidR="00DD0273" w:rsidRDefault="00DD0273" w:rsidP="00492DFA">
      <w:pPr>
        <w:pStyle w:val="ListParagraph"/>
        <w:numPr>
          <w:ilvl w:val="0"/>
          <w:numId w:val="22"/>
        </w:numPr>
        <w:ind w:left="0"/>
      </w:pPr>
      <w:r>
        <w:t>Find reliable data sources online. There are lots of free sources, but you should be sure which one come with what kind of bias, and for how much.</w:t>
      </w:r>
    </w:p>
    <w:p w14:paraId="2C519BA5" w14:textId="7BE77CD7" w:rsidR="00DD0273" w:rsidRDefault="00DD0273" w:rsidP="00492DFA">
      <w:pPr>
        <w:pStyle w:val="ListParagraph"/>
        <w:numPr>
          <w:ilvl w:val="0"/>
          <w:numId w:val="22"/>
        </w:numPr>
        <w:ind w:left="0"/>
      </w:pPr>
      <w:r>
        <w:t xml:space="preserve">Do not try to use all data available. Sometimes part of data will represent other parts. </w:t>
      </w:r>
      <w:proofErr w:type="spellStart"/>
      <w:r>
        <w:t>E.g</w:t>
      </w:r>
      <w:proofErr w:type="spellEnd"/>
      <w:r>
        <w:t xml:space="preserve"> climate data had many other fields that were either not relevant for a beach vacation analysis or were already represented by others.</w:t>
      </w:r>
    </w:p>
    <w:p w14:paraId="7AAD47C0" w14:textId="7D121857" w:rsidR="00DD0273" w:rsidRPr="005609DA" w:rsidRDefault="00DD0273" w:rsidP="00492DFA">
      <w:pPr>
        <w:pStyle w:val="ListParagraph"/>
        <w:numPr>
          <w:ilvl w:val="0"/>
          <w:numId w:val="22"/>
        </w:numPr>
        <w:ind w:left="0"/>
      </w:pPr>
      <w:r>
        <w:t xml:space="preserve">Decision for Normalization method is as critical as choosing the machine learning method. </w:t>
      </w:r>
      <w:proofErr w:type="spellStart"/>
      <w:r>
        <w:t>E.g</w:t>
      </w:r>
      <w:proofErr w:type="spellEnd"/>
      <w:r>
        <w:t xml:space="preserve"> climate data should not be directly normalized by min-max etc. </w:t>
      </w:r>
    </w:p>
    <w:p w14:paraId="3B6C96ED" w14:textId="7E8CA52B" w:rsidR="005609DA" w:rsidRDefault="005609DA" w:rsidP="00492DFA">
      <w:pPr>
        <w:pStyle w:val="Heading1"/>
        <w:numPr>
          <w:ilvl w:val="0"/>
          <w:numId w:val="21"/>
        </w:numPr>
        <w:ind w:left="0"/>
      </w:pPr>
      <w:r>
        <w:t>Conclusion</w:t>
      </w:r>
    </w:p>
    <w:p w14:paraId="74A95422" w14:textId="37C303CD" w:rsidR="00DD0273" w:rsidRDefault="00DD0273" w:rsidP="00492DFA">
      <w:r>
        <w:t xml:space="preserve">The model works well to compare beaches and cluster them so that you can choose where you would like to have your next beach vacation in a new country, in a new part of your country etc. The important issue is you should be very much aware of the biased and commercial data out there on the web. </w:t>
      </w:r>
    </w:p>
    <w:p w14:paraId="4F7598D4" w14:textId="6C656C52" w:rsidR="00DD0273" w:rsidRDefault="00DD0273" w:rsidP="00492DFA">
      <w:r>
        <w:t>I feel better about my next vacation search process already. I hope this might help others in the future as well.</w:t>
      </w:r>
    </w:p>
    <w:p w14:paraId="09F97D3A" w14:textId="0D67A39E" w:rsidR="00DD0273" w:rsidRDefault="00DD0273" w:rsidP="00492DFA">
      <w:pPr>
        <w:jc w:val="center"/>
        <w:rPr>
          <w:b/>
          <w:bCs/>
        </w:rPr>
      </w:pPr>
      <w:r w:rsidRPr="006F1D2D">
        <w:rPr>
          <w:b/>
          <w:bCs/>
        </w:rPr>
        <w:t>Information increases by sharing. So</w:t>
      </w:r>
      <w:r w:rsidR="006F1D2D">
        <w:rPr>
          <w:b/>
          <w:bCs/>
        </w:rPr>
        <w:t>,</w:t>
      </w:r>
      <w:r w:rsidRPr="006F1D2D">
        <w:rPr>
          <w:b/>
          <w:bCs/>
        </w:rPr>
        <w:t xml:space="preserve"> keep sharing.</w:t>
      </w:r>
    </w:p>
    <w:p w14:paraId="5BFCA955" w14:textId="3B78F09C" w:rsidR="008F504A" w:rsidRPr="006F1D2D" w:rsidRDefault="008F504A" w:rsidP="00492DFA">
      <w:pPr>
        <w:jc w:val="center"/>
        <w:rPr>
          <w:b/>
          <w:bCs/>
        </w:rPr>
      </w:pPr>
      <w:r w:rsidRPr="008F504A">
        <w:drawing>
          <wp:inline distT="0" distB="0" distL="0" distR="0" wp14:anchorId="29B36C16" wp14:editId="424D065A">
            <wp:extent cx="3373057" cy="23681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5422" cy="2369828"/>
                    </a:xfrm>
                    <a:prstGeom prst="rect">
                      <a:avLst/>
                    </a:prstGeom>
                  </pic:spPr>
                </pic:pic>
              </a:graphicData>
            </a:graphic>
          </wp:inline>
        </w:drawing>
      </w:r>
    </w:p>
    <w:sectPr w:rsidR="008F504A" w:rsidRPr="006F1D2D" w:rsidSect="00492DFA">
      <w:footerReference w:type="default" r:id="rId15"/>
      <w:pgSz w:w="12240" w:h="15840"/>
      <w:pgMar w:top="1728" w:right="1350" w:bottom="1440" w:left="16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E899D5" w14:textId="77777777" w:rsidR="0080566F" w:rsidRDefault="0080566F" w:rsidP="00C6554A">
      <w:pPr>
        <w:spacing w:before="0" w:after="0" w:line="240" w:lineRule="auto"/>
      </w:pPr>
      <w:r>
        <w:separator/>
      </w:r>
    </w:p>
  </w:endnote>
  <w:endnote w:type="continuationSeparator" w:id="0">
    <w:p w14:paraId="73D19B87" w14:textId="77777777" w:rsidR="0080566F" w:rsidRDefault="0080566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FE455"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172A91" w14:textId="77777777" w:rsidR="0080566F" w:rsidRDefault="0080566F" w:rsidP="00C6554A">
      <w:pPr>
        <w:spacing w:before="0" w:after="0" w:line="240" w:lineRule="auto"/>
      </w:pPr>
      <w:r>
        <w:separator/>
      </w:r>
    </w:p>
  </w:footnote>
  <w:footnote w:type="continuationSeparator" w:id="0">
    <w:p w14:paraId="35683659" w14:textId="77777777" w:rsidR="0080566F" w:rsidRDefault="0080566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C654973"/>
    <w:multiLevelType w:val="hybridMultilevel"/>
    <w:tmpl w:val="0A942DC8"/>
    <w:lvl w:ilvl="0" w:tplc="EB884810">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0A662E"/>
    <w:multiLevelType w:val="hybridMultilevel"/>
    <w:tmpl w:val="1B6EA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003D9C"/>
    <w:multiLevelType w:val="hybridMultilevel"/>
    <w:tmpl w:val="77406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D009A8"/>
    <w:multiLevelType w:val="hybridMultilevel"/>
    <w:tmpl w:val="434C1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A9017B"/>
    <w:multiLevelType w:val="hybridMultilevel"/>
    <w:tmpl w:val="340E5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6D03C7"/>
    <w:multiLevelType w:val="hybridMultilevel"/>
    <w:tmpl w:val="21CCD560"/>
    <w:lvl w:ilvl="0" w:tplc="EB8848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CA75694"/>
    <w:multiLevelType w:val="hybridMultilevel"/>
    <w:tmpl w:val="77406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2"/>
  </w:num>
  <w:num w:numId="18">
    <w:abstractNumId w:val="19"/>
  </w:num>
  <w:num w:numId="19">
    <w:abstractNumId w:val="14"/>
  </w:num>
  <w:num w:numId="20">
    <w:abstractNumId w:val="17"/>
  </w:num>
  <w:num w:numId="21">
    <w:abstractNumId w:val="1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wNrE0MzQyM7IwtzBX0lEKTi0uzszPAykwqgUAnPDU2iwAAAA="/>
  </w:docVars>
  <w:rsids>
    <w:rsidRoot w:val="009B572C"/>
    <w:rsid w:val="001C3837"/>
    <w:rsid w:val="001F66F9"/>
    <w:rsid w:val="00227326"/>
    <w:rsid w:val="002554CD"/>
    <w:rsid w:val="00293B83"/>
    <w:rsid w:val="002B4294"/>
    <w:rsid w:val="003264D1"/>
    <w:rsid w:val="00333D0D"/>
    <w:rsid w:val="00401638"/>
    <w:rsid w:val="00492DFA"/>
    <w:rsid w:val="004C049F"/>
    <w:rsid w:val="005000E2"/>
    <w:rsid w:val="00504574"/>
    <w:rsid w:val="005372DA"/>
    <w:rsid w:val="005609DA"/>
    <w:rsid w:val="005720BD"/>
    <w:rsid w:val="00680C34"/>
    <w:rsid w:val="006A3CE7"/>
    <w:rsid w:val="006C3145"/>
    <w:rsid w:val="006F1D2D"/>
    <w:rsid w:val="006F44AE"/>
    <w:rsid w:val="00795A3F"/>
    <w:rsid w:val="0080566F"/>
    <w:rsid w:val="008834E2"/>
    <w:rsid w:val="008F504A"/>
    <w:rsid w:val="00906DBF"/>
    <w:rsid w:val="009B572C"/>
    <w:rsid w:val="00A84D10"/>
    <w:rsid w:val="00AF675D"/>
    <w:rsid w:val="00BE2597"/>
    <w:rsid w:val="00C066AA"/>
    <w:rsid w:val="00C6554A"/>
    <w:rsid w:val="00CE4AD9"/>
    <w:rsid w:val="00DA33B0"/>
    <w:rsid w:val="00DD0273"/>
    <w:rsid w:val="00DE37B3"/>
    <w:rsid w:val="00ED6512"/>
    <w:rsid w:val="00ED7C44"/>
    <w:rsid w:val="00F1446C"/>
    <w:rsid w:val="00F54A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2AA649"/>
  <w15:chartTrackingRefBased/>
  <w15:docId w15:val="{85506116-163D-459C-AA19-985FED418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AF675D"/>
    <w:pPr>
      <w:ind w:left="720"/>
      <w:contextualSpacing/>
    </w:pPr>
  </w:style>
  <w:style w:type="paragraph" w:styleId="NormalWeb">
    <w:name w:val="Normal (Web)"/>
    <w:basedOn w:val="Normal"/>
    <w:uiPriority w:val="99"/>
    <w:semiHidden/>
    <w:unhideWhenUsed/>
    <w:rsid w:val="001C3837"/>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014708">
      <w:bodyDiv w:val="1"/>
      <w:marLeft w:val="0"/>
      <w:marRight w:val="0"/>
      <w:marTop w:val="0"/>
      <w:marBottom w:val="0"/>
      <w:divBdr>
        <w:top w:val="none" w:sz="0" w:space="0" w:color="auto"/>
        <w:left w:val="none" w:sz="0" w:space="0" w:color="auto"/>
        <w:bottom w:val="none" w:sz="0" w:space="0" w:color="auto"/>
        <w:right w:val="none" w:sz="0" w:space="0" w:color="auto"/>
      </w:divBdr>
    </w:div>
    <w:div w:id="892887459">
      <w:bodyDiv w:val="1"/>
      <w:marLeft w:val="0"/>
      <w:marRight w:val="0"/>
      <w:marTop w:val="0"/>
      <w:marBottom w:val="0"/>
      <w:divBdr>
        <w:top w:val="none" w:sz="0" w:space="0" w:color="auto"/>
        <w:left w:val="none" w:sz="0" w:space="0" w:color="auto"/>
        <w:bottom w:val="none" w:sz="0" w:space="0" w:color="auto"/>
        <w:right w:val="none" w:sz="0" w:space="0" w:color="auto"/>
      </w:divBdr>
    </w:div>
    <w:div w:id="1139570064">
      <w:bodyDiv w:val="1"/>
      <w:marLeft w:val="0"/>
      <w:marRight w:val="0"/>
      <w:marTop w:val="0"/>
      <w:marBottom w:val="0"/>
      <w:divBdr>
        <w:top w:val="none" w:sz="0" w:space="0" w:color="auto"/>
        <w:left w:val="none" w:sz="0" w:space="0" w:color="auto"/>
        <w:bottom w:val="none" w:sz="0" w:space="0" w:color="auto"/>
        <w:right w:val="none" w:sz="0" w:space="0" w:color="auto"/>
      </w:divBdr>
      <w:divsChild>
        <w:div w:id="796947999">
          <w:marLeft w:val="0"/>
          <w:marRight w:val="0"/>
          <w:marTop w:val="0"/>
          <w:marBottom w:val="0"/>
          <w:divBdr>
            <w:top w:val="single" w:sz="6" w:space="4" w:color="auto"/>
            <w:left w:val="single" w:sz="6" w:space="4" w:color="auto"/>
            <w:bottom w:val="single" w:sz="6" w:space="4" w:color="auto"/>
            <w:right w:val="single" w:sz="6" w:space="4" w:color="auto"/>
          </w:divBdr>
          <w:divsChild>
            <w:div w:id="1412315134">
              <w:marLeft w:val="0"/>
              <w:marRight w:val="0"/>
              <w:marTop w:val="0"/>
              <w:marBottom w:val="0"/>
              <w:divBdr>
                <w:top w:val="none" w:sz="0" w:space="0" w:color="auto"/>
                <w:left w:val="none" w:sz="0" w:space="0" w:color="auto"/>
                <w:bottom w:val="none" w:sz="0" w:space="0" w:color="auto"/>
                <w:right w:val="none" w:sz="0" w:space="0" w:color="auto"/>
              </w:divBdr>
              <w:divsChild>
                <w:div w:id="50706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02164">
          <w:marLeft w:val="0"/>
          <w:marRight w:val="0"/>
          <w:marTop w:val="0"/>
          <w:marBottom w:val="0"/>
          <w:divBdr>
            <w:top w:val="single" w:sz="6" w:space="4" w:color="ABABAB"/>
            <w:left w:val="single" w:sz="6" w:space="4" w:color="ABABAB"/>
            <w:bottom w:val="single" w:sz="6" w:space="4" w:color="ABABAB"/>
            <w:right w:val="single" w:sz="6" w:space="4" w:color="ABABAB"/>
          </w:divBdr>
          <w:divsChild>
            <w:div w:id="1435514890">
              <w:marLeft w:val="0"/>
              <w:marRight w:val="0"/>
              <w:marTop w:val="0"/>
              <w:marBottom w:val="0"/>
              <w:divBdr>
                <w:top w:val="none" w:sz="0" w:space="0" w:color="auto"/>
                <w:left w:val="none" w:sz="0" w:space="0" w:color="auto"/>
                <w:bottom w:val="none" w:sz="0" w:space="0" w:color="auto"/>
                <w:right w:val="none" w:sz="0" w:space="0" w:color="auto"/>
              </w:divBdr>
              <w:divsChild>
                <w:div w:id="81383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491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khan\AppData\Local\Microsoft\Office\16.0\DTS\en-US%7b3C0FE2F7-7C6B-441F-8722-D3D5B60FFA38%7d\%7bB9A448EA-E528-45D1-9171-14A26B5D4A14%7dtf02835058.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{B9A448EA-E528-45D1-9171-14A26B5D4A14}tf02835058</Template>
  <TotalTime>315</TotalTime>
  <Pages>7</Pages>
  <Words>1316</Words>
  <Characters>7505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Gokhan Ekici</dc:creator>
  <cp:keywords/>
  <dc:description/>
  <cp:lastModifiedBy>Gokhan Ekici</cp:lastModifiedBy>
  <cp:revision>20</cp:revision>
  <dcterms:created xsi:type="dcterms:W3CDTF">2020-06-07T20:22:00Z</dcterms:created>
  <dcterms:modified xsi:type="dcterms:W3CDTF">2020-06-08T02:16:00Z</dcterms:modified>
</cp:coreProperties>
</file>